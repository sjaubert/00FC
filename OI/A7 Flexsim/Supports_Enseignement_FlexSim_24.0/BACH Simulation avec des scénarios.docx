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07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1"/>
        <w:gridCol w:w="3402"/>
        <w:gridCol w:w="3544"/>
      </w:tblGrid>
      <w:tr w:rsidR="00BB3744" w:rsidRPr="00BB3744" w14:paraId="1F7B0085" w14:textId="77777777" w:rsidTr="00BB3744">
        <w:trPr>
          <w:trHeight w:val="1470"/>
        </w:trPr>
        <w:tc>
          <w:tcPr>
            <w:tcW w:w="326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304BCF68" w14:textId="77777777" w:rsidR="00BB3744" w:rsidRPr="00BB3744" w:rsidRDefault="00BB3744" w:rsidP="00783C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33E5F"/>
                <w:sz w:val="20"/>
                <w:szCs w:val="20"/>
                <w:lang w:eastAsia="fr-FR"/>
              </w:rPr>
            </w:pPr>
            <w:r w:rsidRPr="00BB3744">
              <w:rPr>
                <w:rFonts w:ascii="Arial" w:eastAsia="Times New Roman" w:hAnsi="Arial" w:cs="Arial"/>
                <w:b/>
                <w:bCs/>
                <w:color w:val="033E5F"/>
                <w:sz w:val="20"/>
                <w:szCs w:val="20"/>
                <w:lang w:eastAsia="fr-FR"/>
              </w:rPr>
              <w:t>Bloc de compétences 1 : Prise en compte des enjeux de l’entreprise dans un contexte international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676090EF" w14:textId="77777777" w:rsidR="00BB3744" w:rsidRPr="00BB3744" w:rsidRDefault="00BB3744" w:rsidP="00783C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33E5F"/>
                <w:sz w:val="20"/>
                <w:szCs w:val="20"/>
                <w:lang w:eastAsia="fr-FR"/>
              </w:rPr>
            </w:pPr>
            <w:r w:rsidRPr="00BB3744">
              <w:rPr>
                <w:rFonts w:ascii="Arial" w:eastAsia="Times New Roman" w:hAnsi="Arial" w:cs="Arial"/>
                <w:b/>
                <w:bCs/>
                <w:color w:val="033E5F"/>
                <w:sz w:val="20"/>
                <w:szCs w:val="20"/>
                <w:lang w:eastAsia="fr-FR"/>
              </w:rPr>
              <w:t>Bloc de compétences 2 : Gestion de projet et management d’équipe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7EA51DF3" w14:textId="77777777" w:rsidR="00BB3744" w:rsidRPr="00BB3744" w:rsidRDefault="00BB3744" w:rsidP="00783C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33E5F"/>
                <w:sz w:val="20"/>
                <w:szCs w:val="20"/>
                <w:lang w:eastAsia="fr-FR"/>
              </w:rPr>
            </w:pPr>
            <w:r w:rsidRPr="00BB3744">
              <w:rPr>
                <w:rFonts w:ascii="Arial" w:eastAsia="Times New Roman" w:hAnsi="Arial" w:cs="Arial"/>
                <w:b/>
                <w:bCs/>
                <w:color w:val="033E5F"/>
                <w:sz w:val="20"/>
                <w:szCs w:val="20"/>
                <w:lang w:eastAsia="fr-FR"/>
              </w:rPr>
              <w:t>Bloc de compétences 3 : Intégration en robotique industrielle</w:t>
            </w:r>
          </w:p>
        </w:tc>
      </w:tr>
      <w:tr w:rsidR="00BB3744" w:rsidRPr="00BB3744" w14:paraId="052A4587" w14:textId="77777777" w:rsidTr="00BB3744">
        <w:trPr>
          <w:trHeight w:val="1101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FB0ED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1. Réaliser une présentation orale en Anglais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C3604B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1. Planifier un projet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52022D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602FBF">
              <w:rPr>
                <w:rFonts w:ascii="Arial" w:eastAsia="Times New Roman" w:hAnsi="Arial" w:cs="Arial"/>
                <w:color w:val="757171"/>
                <w:highlight w:val="yellow"/>
                <w:lang w:eastAsia="fr-FR"/>
              </w:rPr>
              <w:t>1. Traduire en spécifications techniques et/ou fonctionnelles un besoin de robotisation d’un process de fabrication</w:t>
            </w:r>
          </w:p>
        </w:tc>
      </w:tr>
      <w:tr w:rsidR="00BB3744" w:rsidRPr="00BB3744" w14:paraId="5CC48A86" w14:textId="77777777" w:rsidTr="00BB3744">
        <w:trPr>
          <w:trHeight w:val="1101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A02F7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602FBF">
              <w:rPr>
                <w:rFonts w:ascii="Arial" w:eastAsia="Times New Roman" w:hAnsi="Arial" w:cs="Arial"/>
                <w:color w:val="757171"/>
                <w:highlight w:val="yellow"/>
                <w:lang w:eastAsia="fr-FR"/>
              </w:rPr>
              <w:t>2. Lire un document technique en Anglais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109D0B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2. Suivre un projet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656445" w14:textId="226FDDEB" w:rsidR="00BB3744" w:rsidRPr="00BB3744" w:rsidRDefault="00E83631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4A5BD8">
              <w:rPr>
                <w:rFonts w:ascii="Arial" w:eastAsia="Times New Roman" w:hAnsi="Arial" w:cs="Arial"/>
                <w:color w:val="757171"/>
                <w:highlight w:val="yellow"/>
                <w:lang w:eastAsia="fr-FR"/>
              </w:rPr>
              <w:t xml:space="preserve">2. </w:t>
            </w:r>
            <w:r w:rsidR="00BB3744" w:rsidRPr="004A5BD8">
              <w:rPr>
                <w:rFonts w:ascii="Arial" w:eastAsia="Times New Roman" w:hAnsi="Arial" w:cs="Arial"/>
                <w:color w:val="757171"/>
                <w:highlight w:val="yellow"/>
                <w:lang w:eastAsia="fr-FR"/>
              </w:rPr>
              <w:t>Définir une ou des solutions technologiques de robotisation d’un process de fabrication</w:t>
            </w:r>
          </w:p>
        </w:tc>
      </w:tr>
      <w:tr w:rsidR="00BB3744" w:rsidRPr="00BB3744" w14:paraId="305D40C8" w14:textId="77777777" w:rsidTr="00BB3744">
        <w:trPr>
          <w:trHeight w:val="1101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32040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3. Rédiger un document technique en Anglais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F934D4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3. Finaliser un projet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6C9358" w14:textId="585A0E6C" w:rsidR="00BB3744" w:rsidRPr="00BB3744" w:rsidRDefault="00E83631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>
              <w:rPr>
                <w:rFonts w:ascii="Arial" w:eastAsia="Times New Roman" w:hAnsi="Arial" w:cs="Arial"/>
                <w:color w:val="757171"/>
                <w:lang w:eastAsia="fr-FR"/>
              </w:rPr>
              <w:t xml:space="preserve">3. </w:t>
            </w:r>
            <w:r w:rsidR="00BB3744" w:rsidRPr="00BB3744">
              <w:rPr>
                <w:rFonts w:ascii="Arial" w:eastAsia="Times New Roman" w:hAnsi="Arial" w:cs="Arial"/>
                <w:color w:val="757171"/>
                <w:lang w:eastAsia="fr-FR"/>
              </w:rPr>
              <w:t>Consolider les données technico-économiques de consultation d’un intégrateur ou d’un fournisseur</w:t>
            </w:r>
          </w:p>
        </w:tc>
      </w:tr>
      <w:tr w:rsidR="00BB3744" w:rsidRPr="00BB3744" w14:paraId="05A56D2C" w14:textId="77777777" w:rsidTr="00BB3744">
        <w:trPr>
          <w:trHeight w:val="1101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AF9C6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4. Interagir en Anglais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9CCE7C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4. Animer des réunions de travail liées à un projet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AA55AC" w14:textId="76F17889" w:rsidR="00BB3744" w:rsidRPr="00BB3744" w:rsidRDefault="00E83631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>
              <w:rPr>
                <w:rFonts w:ascii="Arial" w:eastAsia="Times New Roman" w:hAnsi="Arial" w:cs="Arial"/>
                <w:color w:val="757171"/>
                <w:lang w:eastAsia="fr-FR"/>
              </w:rPr>
              <w:t xml:space="preserve">4. </w:t>
            </w:r>
            <w:r w:rsidR="00BB3744" w:rsidRPr="00BB3744">
              <w:rPr>
                <w:rFonts w:ascii="Arial" w:eastAsia="Times New Roman" w:hAnsi="Arial" w:cs="Arial"/>
                <w:color w:val="757171"/>
                <w:lang w:eastAsia="fr-FR"/>
              </w:rPr>
              <w:t xml:space="preserve">Mettre en </w:t>
            </w:r>
            <w:proofErr w:type="spellStart"/>
            <w:r w:rsidR="00BB3744" w:rsidRPr="00BB3744">
              <w:rPr>
                <w:rFonts w:ascii="Arial" w:eastAsia="Times New Roman" w:hAnsi="Arial" w:cs="Arial"/>
                <w:color w:val="757171"/>
                <w:lang w:eastAsia="fr-FR"/>
              </w:rPr>
              <w:t>oeuvre</w:t>
            </w:r>
            <w:proofErr w:type="spellEnd"/>
            <w:r w:rsidR="00BB3744" w:rsidRPr="00BB3744">
              <w:rPr>
                <w:rFonts w:ascii="Arial" w:eastAsia="Times New Roman" w:hAnsi="Arial" w:cs="Arial"/>
                <w:color w:val="757171"/>
                <w:lang w:eastAsia="fr-FR"/>
              </w:rPr>
              <w:t xml:space="preserve"> une solution d’intégration en robotique (implantation, interconnexion, …)</w:t>
            </w:r>
          </w:p>
        </w:tc>
      </w:tr>
      <w:tr w:rsidR="00BB3744" w:rsidRPr="00BB3744" w14:paraId="7858FA32" w14:textId="77777777" w:rsidTr="00BB3744">
        <w:trPr>
          <w:trHeight w:val="1101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9E19D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5. Analyser l’environnement de l’entreprise (enjeux environnementaux, sociétaux…) dans un contexte international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311974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AA53AD" w14:textId="616760E0" w:rsidR="00BB3744" w:rsidRPr="00BB3744" w:rsidRDefault="00E83631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>
              <w:rPr>
                <w:rFonts w:ascii="Arial" w:eastAsia="Times New Roman" w:hAnsi="Arial" w:cs="Arial"/>
                <w:color w:val="757171"/>
                <w:lang w:eastAsia="fr-FR"/>
              </w:rPr>
              <w:t xml:space="preserve">5. </w:t>
            </w:r>
            <w:r w:rsidR="00BB3744" w:rsidRPr="00BB3744">
              <w:rPr>
                <w:rFonts w:ascii="Arial" w:eastAsia="Times New Roman" w:hAnsi="Arial" w:cs="Arial"/>
                <w:color w:val="757171"/>
                <w:lang w:eastAsia="fr-FR"/>
              </w:rPr>
              <w:t>Rendre compte de l’état d’un système robotique en phase d’essai, de mise au point, ou de mise en route</w:t>
            </w:r>
          </w:p>
        </w:tc>
      </w:tr>
      <w:tr w:rsidR="00BB3744" w:rsidRPr="00BB3744" w14:paraId="77C313E5" w14:textId="77777777" w:rsidTr="00BB3744">
        <w:trPr>
          <w:trHeight w:val="1101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35504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6. Exploiter les outils de base de gestion de l’entreprise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612FE1" w14:textId="77777777" w:rsidR="00BB3744" w:rsidRPr="00BB3744" w:rsidRDefault="00BB3744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 w:rsidRPr="00BB3744">
              <w:rPr>
                <w:rFonts w:ascii="Arial" w:eastAsia="Times New Roman" w:hAnsi="Arial" w:cs="Arial"/>
                <w:color w:val="757171"/>
                <w:lang w:eastAsia="fr-FR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7691C4" w14:textId="56C07029" w:rsidR="00BB3744" w:rsidRPr="00BB3744" w:rsidRDefault="00E83631" w:rsidP="00BB374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757171"/>
                <w:lang w:eastAsia="fr-FR"/>
              </w:rPr>
            </w:pPr>
            <w:r>
              <w:rPr>
                <w:rFonts w:ascii="Arial" w:eastAsia="Times New Roman" w:hAnsi="Arial" w:cs="Arial"/>
                <w:color w:val="757171"/>
                <w:lang w:eastAsia="fr-FR"/>
              </w:rPr>
              <w:t xml:space="preserve">6. </w:t>
            </w:r>
            <w:r w:rsidR="00BB3744" w:rsidRPr="00BB3744">
              <w:rPr>
                <w:rFonts w:ascii="Arial" w:eastAsia="Times New Roman" w:hAnsi="Arial" w:cs="Arial"/>
                <w:color w:val="757171"/>
                <w:lang w:eastAsia="fr-FR"/>
              </w:rPr>
              <w:t>Assurer un appui technique aux utilisateurs d’un système robotisé (conduite, maintenance, programmation)</w:t>
            </w:r>
          </w:p>
        </w:tc>
      </w:tr>
    </w:tbl>
    <w:p w14:paraId="608047FE" w14:textId="77777777" w:rsidR="0054534B" w:rsidRDefault="00E71D0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CFF9CF" wp14:editId="07AF46DB">
                <wp:simplePos x="0" y="0"/>
                <wp:positionH relativeFrom="column">
                  <wp:posOffset>-739775</wp:posOffset>
                </wp:positionH>
                <wp:positionV relativeFrom="paragraph">
                  <wp:posOffset>7170420</wp:posOffset>
                </wp:positionV>
                <wp:extent cx="375557" cy="1808934"/>
                <wp:effectExtent l="0" t="0" r="5715" b="127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557" cy="1808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F43610" w14:textId="77777777" w:rsidR="00E71D0C" w:rsidRPr="00E71D0C" w:rsidRDefault="00E71D0C">
                            <w:pPr>
                              <w:rPr>
                                <w:color w:val="A6A6A6" w:themeColor="background1" w:themeShade="A6"/>
                                <w:sz w:val="16"/>
                              </w:rPr>
                            </w:pPr>
                            <w:r w:rsidRPr="00E71D0C">
                              <w:rPr>
                                <w:color w:val="A6A6A6" w:themeColor="background1" w:themeShade="A6"/>
                                <w:sz w:val="16"/>
                              </w:rPr>
                              <w:t>PR3-</w:t>
                            </w:r>
                            <w:r w:rsidR="00062962">
                              <w:rPr>
                                <w:color w:val="A6A6A6" w:themeColor="background1" w:themeShade="A6"/>
                                <w:sz w:val="16"/>
                              </w:rPr>
                              <w:t xml:space="preserve">Modèle Support </w:t>
                            </w:r>
                            <w:r w:rsidRPr="00E71D0C">
                              <w:rPr>
                                <w:color w:val="A6A6A6" w:themeColor="background1" w:themeShade="A6"/>
                                <w:sz w:val="16"/>
                              </w:rPr>
                              <w:t>Pédagogique-V1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CFF9CF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58.25pt;margin-top:564.6pt;width:29.55pt;height:14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" fillcolor="white [3201]" stroked="f" strokeweight=".5pt">
                <v:textbox style="layout-flow:vertical;mso-layout-flow-alt:bottom-to-top">
                  <w:txbxContent>
                    <w:p w14:paraId="34F43610" w14:textId="77777777" w:rsidR="00E71D0C" w:rsidRPr="00E71D0C" w:rsidRDefault="00E71D0C">
                      <w:pPr>
                        <w:rPr>
                          <w:color w:val="A6A6A6" w:themeColor="background1" w:themeShade="A6"/>
                          <w:sz w:val="16"/>
                        </w:rPr>
                      </w:pPr>
                      <w:r w:rsidRPr="00E71D0C">
                        <w:rPr>
                          <w:color w:val="A6A6A6" w:themeColor="background1" w:themeShade="A6"/>
                          <w:sz w:val="16"/>
                        </w:rPr>
                        <w:t>PR3-</w:t>
                      </w:r>
                      <w:r w:rsidR="00062962">
                        <w:rPr>
                          <w:color w:val="A6A6A6" w:themeColor="background1" w:themeShade="A6"/>
                          <w:sz w:val="16"/>
                        </w:rPr>
                        <w:t xml:space="preserve">Modèle Support </w:t>
                      </w:r>
                      <w:r w:rsidRPr="00E71D0C">
                        <w:rPr>
                          <w:color w:val="A6A6A6" w:themeColor="background1" w:themeShade="A6"/>
                          <w:sz w:val="16"/>
                        </w:rPr>
                        <w:t>Pédagogique-V1</w:t>
                      </w:r>
                    </w:p>
                  </w:txbxContent>
                </v:textbox>
              </v:shape>
            </w:pict>
          </mc:Fallback>
        </mc:AlternateContent>
      </w:r>
      <w:r w:rsidR="0054534B">
        <w:br w:type="page"/>
      </w:r>
    </w:p>
    <w:p w14:paraId="047F9B40" w14:textId="1AB40BA8" w:rsidR="00602FBF" w:rsidRPr="00264A50" w:rsidRDefault="00602FBF" w:rsidP="00602FBF">
      <w:pPr>
        <w:rPr>
          <w:b/>
          <w:bCs/>
          <w:sz w:val="40"/>
          <w:szCs w:val="40"/>
        </w:rPr>
      </w:pPr>
      <w:r w:rsidRPr="00264A50">
        <w:rPr>
          <w:b/>
          <w:bCs/>
          <w:sz w:val="40"/>
          <w:szCs w:val="40"/>
        </w:rPr>
        <w:lastRenderedPageBreak/>
        <w:t>TP Simulation avec des scénarios</w:t>
      </w:r>
    </w:p>
    <w:p w14:paraId="2E73A2F1" w14:textId="77777777" w:rsidR="00602FBF" w:rsidRDefault="00602FBF" w:rsidP="00602FBF">
      <w:r>
        <w:t>Nous allons représenter le système ci-dessous</w:t>
      </w:r>
    </w:p>
    <w:p w14:paraId="253ED656" w14:textId="77777777" w:rsidR="00602FBF" w:rsidRDefault="00602FBF" w:rsidP="00602FBF">
      <w:r w:rsidRPr="00A941FD">
        <w:rPr>
          <w:noProof/>
        </w:rPr>
        <w:drawing>
          <wp:inline distT="0" distB="0" distL="0" distR="0" wp14:anchorId="50A4A20F" wp14:editId="56EA04D2">
            <wp:extent cx="4938712" cy="3671915"/>
            <wp:effectExtent l="0" t="0" r="0" b="5080"/>
            <wp:docPr id="1120163351" name="Picture 1120163351" descr="Une image contenant diagramm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63351" name="Image 1" descr="Une image contenant diagramme, capture d’écran, lign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2165" cy="367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7276" w14:textId="77777777" w:rsidR="00602FBF" w:rsidRDefault="00602FBF" w:rsidP="00602FBF">
      <w:pPr>
        <w:pStyle w:val="Paragraphedeliste"/>
        <w:numPr>
          <w:ilvl w:val="0"/>
          <w:numId w:val="1"/>
        </w:numPr>
      </w:pPr>
      <w:r>
        <w:t xml:space="preserve">Une source générera l'arrivée d'une boîte </w:t>
      </w:r>
      <w:proofErr w:type="gramStart"/>
      <w:r>
        <w:t>toutes les 10 secondes distribuée</w:t>
      </w:r>
      <w:proofErr w:type="gramEnd"/>
      <w:r>
        <w:t xml:space="preserve"> de manière exponentielle (pour fournir un comportement stochastique au modèle).</w:t>
      </w:r>
    </w:p>
    <w:p w14:paraId="1081152D" w14:textId="77777777" w:rsidR="00602FBF" w:rsidRDefault="00602FBF" w:rsidP="00602FBF">
      <w:pPr>
        <w:pStyle w:val="Paragraphedeliste"/>
        <w:numPr>
          <w:ilvl w:val="0"/>
          <w:numId w:val="1"/>
        </w:numPr>
      </w:pPr>
      <w:r>
        <w:t>Les boîtes sont ensuite placées dans une file d'attente avant de passer à l'une des 3 machines pour traitement. Le temps de traitement sur chaque machine sera fixé à 30s pour équilibrer.</w:t>
      </w:r>
    </w:p>
    <w:p w14:paraId="43162003" w14:textId="77777777" w:rsidR="00602FBF" w:rsidRDefault="00602FBF" w:rsidP="00602FBF">
      <w:pPr>
        <w:pStyle w:val="Paragraphedeliste"/>
        <w:numPr>
          <w:ilvl w:val="0"/>
          <w:numId w:val="1"/>
        </w:numPr>
      </w:pPr>
      <w:r>
        <w:t>Les boîtes sont envoyées vers un évier après traitement et quittent le modèle.</w:t>
      </w:r>
    </w:p>
    <w:p w14:paraId="42D6E390" w14:textId="77777777" w:rsidR="00602FBF" w:rsidRDefault="00602FBF" w:rsidP="00602FBF">
      <w:r>
        <w:t>Nous allons nous intéresser au temps d’attente moyen dans le stock en fonction des temps de process des machines.</w:t>
      </w:r>
    </w:p>
    <w:p w14:paraId="48E4E84C" w14:textId="77777777" w:rsidR="00602FBF" w:rsidRPr="008F1D43" w:rsidRDefault="00602FBF" w:rsidP="00602FB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8F1D43">
        <w:rPr>
          <w:sz w:val="24"/>
          <w:szCs w:val="24"/>
        </w:rPr>
        <w:t>Commencer par définir la variable d’intérêt (le temps d’attente moyen dans le stock)</w:t>
      </w:r>
    </w:p>
    <w:p w14:paraId="10B09569" w14:textId="77777777" w:rsidR="00602FBF" w:rsidRDefault="00602FBF" w:rsidP="00602FBF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AC7D14A" wp14:editId="0EB4FE65">
                <wp:simplePos x="0" y="0"/>
                <wp:positionH relativeFrom="column">
                  <wp:posOffset>3184630</wp:posOffset>
                </wp:positionH>
                <wp:positionV relativeFrom="paragraph">
                  <wp:posOffset>1666195</wp:posOffset>
                </wp:positionV>
                <wp:extent cx="940680" cy="335160"/>
                <wp:effectExtent l="38100" t="38100" r="0" b="46355"/>
                <wp:wrapNone/>
                <wp:docPr id="1079595843" name="Encr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40680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C3F8E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5" o:spid="_x0000_s1026" type="#_x0000_t75" style="position:absolute;margin-left:250.05pt;margin-top:130.5pt;width:75.45pt;height:27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0901B91" wp14:editId="437E7054">
                <wp:simplePos x="0" y="0"/>
                <wp:positionH relativeFrom="column">
                  <wp:posOffset>2788990</wp:posOffset>
                </wp:positionH>
                <wp:positionV relativeFrom="paragraph">
                  <wp:posOffset>1308715</wp:posOffset>
                </wp:positionV>
                <wp:extent cx="498240" cy="216720"/>
                <wp:effectExtent l="57150" t="38100" r="54610" b="50165"/>
                <wp:wrapNone/>
                <wp:docPr id="1893858670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9824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3F786" id="Encre 4" o:spid="_x0000_s1026" type="#_x0000_t75" style="position:absolute;margin-left:218.9pt;margin-top:102.35pt;width:40.65pt;height:18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4A81A82" wp14:editId="200DDED2">
                <wp:simplePos x="0" y="0"/>
                <wp:positionH relativeFrom="column">
                  <wp:posOffset>83230</wp:posOffset>
                </wp:positionH>
                <wp:positionV relativeFrom="paragraph">
                  <wp:posOffset>1823515</wp:posOffset>
                </wp:positionV>
                <wp:extent cx="1132200" cy="195120"/>
                <wp:effectExtent l="57150" t="57150" r="49530" b="71755"/>
                <wp:wrapNone/>
                <wp:docPr id="1123723887" name="Encr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3220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C0BE0" id="Encre 1" o:spid="_x0000_s1026" type="#_x0000_t75" style="position:absolute;margin-left:5.15pt;margin-top:142.2pt;width:92pt;height:1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">
                <v:imagedata r:id="rId1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F29DFDA" wp14:editId="147D8591">
            <wp:extent cx="5760720" cy="2320925"/>
            <wp:effectExtent l="0" t="0" r="0" b="3175"/>
            <wp:docPr id="1100735058" name="Picture 1100735058" descr="Une image contenant texte, logiciel, Police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35058" name="Image 1" descr="Une image contenant texte, logiciel, Police, Icône d’ordinateur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EBFF" w14:textId="77777777" w:rsidR="00264A50" w:rsidRDefault="00264A50" w:rsidP="00602FBF"/>
    <w:p w14:paraId="492EA4EB" w14:textId="77777777" w:rsidR="00264A50" w:rsidRDefault="00264A50" w:rsidP="00602FBF"/>
    <w:p w14:paraId="535655E1" w14:textId="77777777" w:rsidR="00602FBF" w:rsidRPr="008F1D43" w:rsidRDefault="00602FBF" w:rsidP="00602FB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8F1D43">
        <w:rPr>
          <w:sz w:val="24"/>
          <w:szCs w:val="24"/>
        </w:rPr>
        <w:t>Définir les variables explicatives (les temps de process)</w:t>
      </w:r>
    </w:p>
    <w:p w14:paraId="32296A09" w14:textId="77777777" w:rsidR="00602FBF" w:rsidRDefault="00602FBF" w:rsidP="00602FBF">
      <w:r>
        <w:rPr>
          <w:noProof/>
        </w:rPr>
        <w:drawing>
          <wp:inline distT="0" distB="0" distL="0" distR="0" wp14:anchorId="2E79B736" wp14:editId="0E765A8D">
            <wp:extent cx="5760720" cy="3260090"/>
            <wp:effectExtent l="0" t="0" r="0" b="0"/>
            <wp:docPr id="1821066023" name="Picture 1821066023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66023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B82D" w14:textId="77777777" w:rsidR="00602FBF" w:rsidRDefault="00602FBF" w:rsidP="00602FBF">
      <w:pPr>
        <w:pStyle w:val="Paragraphedeliste"/>
        <w:numPr>
          <w:ilvl w:val="0"/>
          <w:numId w:val="2"/>
        </w:numPr>
      </w:pPr>
      <w:r>
        <w:t xml:space="preserve">Retourner dans le model 3D et pour chaque processor lui définir son Process time avec </w:t>
      </w:r>
      <w:proofErr w:type="spellStart"/>
      <w:r>
        <w:t>Parameter</w:t>
      </w:r>
      <w:proofErr w:type="spellEnd"/>
    </w:p>
    <w:p w14:paraId="17079F8B" w14:textId="77777777" w:rsidR="00602FBF" w:rsidRDefault="00602FBF" w:rsidP="00602FBF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D7C9515" wp14:editId="5F7039DE">
                <wp:simplePos x="0" y="0"/>
                <wp:positionH relativeFrom="column">
                  <wp:posOffset>3642235</wp:posOffset>
                </wp:positionH>
                <wp:positionV relativeFrom="paragraph">
                  <wp:posOffset>1765235</wp:posOffset>
                </wp:positionV>
                <wp:extent cx="1698840" cy="649800"/>
                <wp:effectExtent l="38100" t="57150" r="53975" b="55245"/>
                <wp:wrapNone/>
                <wp:docPr id="1949470080" name="Encre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698840" cy="64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4DE50" id="Encre 14" o:spid="_x0000_s1026" type="#_x0000_t75" style="position:absolute;margin-left:286.1pt;margin-top:138.3pt;width:135.15pt;height:52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">
                <v:imagedata r:id="rId2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F68E192" wp14:editId="25A29BC5">
            <wp:extent cx="5760720" cy="3121025"/>
            <wp:effectExtent l="0" t="0" r="0" b="3175"/>
            <wp:docPr id="883873151" name="Picture 883873151" descr="Une image contenant texte, capture d’écran, diagramm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73151" name="Image 1" descr="Une image contenant texte, capture d’écran, diagramme, Tracé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6174" w14:textId="77777777" w:rsidR="00602FBF" w:rsidRDefault="00602FBF" w:rsidP="00602FBF">
      <w:r>
        <w:br w:type="page"/>
      </w:r>
    </w:p>
    <w:p w14:paraId="63345693" w14:textId="77777777" w:rsidR="00602FBF" w:rsidRDefault="00602FBF" w:rsidP="00602FB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8F1D43">
        <w:rPr>
          <w:sz w:val="24"/>
          <w:szCs w:val="24"/>
        </w:rPr>
        <w:lastRenderedPageBreak/>
        <w:t>Ouvrir l’</w:t>
      </w:r>
      <w:proofErr w:type="spellStart"/>
      <w:r w:rsidRPr="008F1D43">
        <w:rPr>
          <w:sz w:val="24"/>
          <w:szCs w:val="24"/>
        </w:rPr>
        <w:t>Experimenter</w:t>
      </w:r>
      <w:proofErr w:type="spellEnd"/>
      <w:r>
        <w:rPr>
          <w:sz w:val="24"/>
          <w:szCs w:val="24"/>
        </w:rPr>
        <w:t xml:space="preserve"> et configurer les scénarios</w:t>
      </w:r>
    </w:p>
    <w:p w14:paraId="69EA374B" w14:textId="77777777" w:rsidR="00602FBF" w:rsidRPr="000376C1" w:rsidRDefault="00602FBF" w:rsidP="00602FBF">
      <w:pPr>
        <w:rPr>
          <w:sz w:val="24"/>
          <w:szCs w:val="24"/>
        </w:rPr>
      </w:pPr>
      <w:r>
        <w:rPr>
          <w:sz w:val="24"/>
          <w:szCs w:val="24"/>
        </w:rPr>
        <w:t>20 réplications de deux scénarios :</w:t>
      </w:r>
    </w:p>
    <w:p w14:paraId="595815AE" w14:textId="77777777" w:rsidR="00602FBF" w:rsidRDefault="00602FBF" w:rsidP="00602FBF">
      <w:r>
        <w:rPr>
          <w:noProof/>
        </w:rPr>
        <w:drawing>
          <wp:inline distT="0" distB="0" distL="0" distR="0" wp14:anchorId="6A3EA69C" wp14:editId="008AAAE8">
            <wp:extent cx="5053012" cy="1975643"/>
            <wp:effectExtent l="0" t="0" r="0" b="5715"/>
            <wp:docPr id="849119529" name="Picture 849119529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19529" name="Image 1" descr="Une image contenant texte, capture d’écran, Police, logiciel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3928" cy="198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A175" w14:textId="77777777" w:rsidR="00602FBF" w:rsidRDefault="00602FBF" w:rsidP="00602FBF"/>
    <w:p w14:paraId="1AF2D8E7" w14:textId="77777777" w:rsidR="00602FBF" w:rsidRDefault="00602FBF" w:rsidP="00602FBF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2CB3FE6" wp14:editId="2A5F4E8C">
                <wp:simplePos x="0" y="0"/>
                <wp:positionH relativeFrom="column">
                  <wp:posOffset>899305</wp:posOffset>
                </wp:positionH>
                <wp:positionV relativeFrom="paragraph">
                  <wp:posOffset>1412935</wp:posOffset>
                </wp:positionV>
                <wp:extent cx="1126800" cy="688320"/>
                <wp:effectExtent l="38100" t="57150" r="54610" b="55245"/>
                <wp:wrapNone/>
                <wp:docPr id="1824892095" name="Encre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126800" cy="68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FF6C0" id="Encre 8" o:spid="_x0000_s1026" type="#_x0000_t75" style="position:absolute;margin-left:70.1pt;margin-top:110.55pt;width:90.1pt;height:55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55516B2" wp14:editId="4C54693B">
                <wp:simplePos x="0" y="0"/>
                <wp:positionH relativeFrom="column">
                  <wp:posOffset>4853185</wp:posOffset>
                </wp:positionH>
                <wp:positionV relativeFrom="paragraph">
                  <wp:posOffset>1623535</wp:posOffset>
                </wp:positionV>
                <wp:extent cx="70560" cy="328320"/>
                <wp:effectExtent l="38100" t="38100" r="43815" b="52705"/>
                <wp:wrapNone/>
                <wp:docPr id="285298331" name="Encre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0560" cy="32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4D9B7" id="Encre 7" o:spid="_x0000_s1026" type="#_x0000_t75" style="position:absolute;margin-left:381.45pt;margin-top:127.15pt;width:6.95pt;height:2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D55C99C" wp14:editId="3F2442F5">
                <wp:simplePos x="0" y="0"/>
                <wp:positionH relativeFrom="column">
                  <wp:posOffset>2031505</wp:posOffset>
                </wp:positionH>
                <wp:positionV relativeFrom="paragraph">
                  <wp:posOffset>1031335</wp:posOffset>
                </wp:positionV>
                <wp:extent cx="327240" cy="240120"/>
                <wp:effectExtent l="38100" t="57150" r="0" b="45720"/>
                <wp:wrapNone/>
                <wp:docPr id="186236601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2724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D152B" id="Encre 6" o:spid="_x0000_s1026" type="#_x0000_t75" style="position:absolute;margin-left:159.25pt;margin-top:80.5pt;width:27.15pt;height:20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">
                <v:imagedata r:id="rId29" o:title=""/>
              </v:shape>
            </w:pict>
          </mc:Fallback>
        </mc:AlternateContent>
      </w:r>
      <w:r w:rsidRPr="00754EC2">
        <w:rPr>
          <w:noProof/>
        </w:rPr>
        <w:drawing>
          <wp:inline distT="0" distB="0" distL="0" distR="0" wp14:anchorId="6D29904F" wp14:editId="6E9228B3">
            <wp:extent cx="6145452" cy="2282190"/>
            <wp:effectExtent l="0" t="0" r="8255" b="3810"/>
            <wp:docPr id="92848571" name="Picture 92848571" descr="Une image contenant texte, logiciel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8571" name="Image 1" descr="Une image contenant texte, logiciel, nombre, Police&#10;&#10;Description générée automatiquemen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47662" cy="22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CFC3" w14:textId="77777777" w:rsidR="00602FBF" w:rsidRDefault="00602FBF" w:rsidP="00602FBF"/>
    <w:p w14:paraId="1C6A4E60" w14:textId="77777777" w:rsidR="00602FBF" w:rsidRDefault="00602FBF" w:rsidP="00602FBF">
      <w:r>
        <w:t>Onglet RUN :</w:t>
      </w:r>
    </w:p>
    <w:p w14:paraId="354D66F5" w14:textId="77777777" w:rsidR="00602FBF" w:rsidRDefault="00602FBF" w:rsidP="00602FBF">
      <w:r w:rsidRPr="00FC1771">
        <w:rPr>
          <w:noProof/>
        </w:rPr>
        <w:drawing>
          <wp:inline distT="0" distB="0" distL="0" distR="0" wp14:anchorId="78303A8F" wp14:editId="6D437090">
            <wp:extent cx="5760720" cy="2119630"/>
            <wp:effectExtent l="0" t="0" r="0" b="0"/>
            <wp:docPr id="793538250" name="Picture 793538250" descr="Une image contenant texte, logiciel, lign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38250" name="Image 1" descr="Une image contenant texte, logiciel, ligne, nombre&#10;&#10;Description générée automatiquemen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93AD" w14:textId="77777777" w:rsidR="00602FBF" w:rsidRDefault="00602FBF" w:rsidP="00602FBF">
      <w:r>
        <w:br w:type="page"/>
      </w:r>
    </w:p>
    <w:p w14:paraId="6DF54968" w14:textId="77777777" w:rsidR="00602FBF" w:rsidRDefault="00602FBF" w:rsidP="00602FBF">
      <w:r w:rsidRPr="00966292">
        <w:rPr>
          <w:noProof/>
        </w:rPr>
        <w:lastRenderedPageBreak/>
        <w:drawing>
          <wp:inline distT="0" distB="0" distL="0" distR="0" wp14:anchorId="4F4244D0" wp14:editId="3C56CD2F">
            <wp:extent cx="5760720" cy="3213735"/>
            <wp:effectExtent l="0" t="0" r="0" b="5715"/>
            <wp:docPr id="1111823081" name="Picture 1111823081" descr="Une image contenant texte, nombre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23081" name="Image 1" descr="Une image contenant texte, nombre, logiciel, Police&#10;&#10;Description générée automatiquement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1AD5" w14:textId="77777777" w:rsidR="00602FBF" w:rsidRDefault="00602FBF" w:rsidP="00602FBF"/>
    <w:p w14:paraId="3456D452" w14:textId="6199F099" w:rsidR="00CF4F45" w:rsidRDefault="00A97D46" w:rsidP="00CF4F45">
      <w:r>
        <w:t>Exemples de questions à se poser :</w:t>
      </w:r>
    </w:p>
    <w:p w14:paraId="1F1297A4" w14:textId="37E2EC6A" w:rsidR="00A97D46" w:rsidRDefault="00A97D46" w:rsidP="00A97D46">
      <w:pPr>
        <w:pStyle w:val="Paragraphedeliste"/>
        <w:numPr>
          <w:ilvl w:val="0"/>
          <w:numId w:val="2"/>
        </w:numPr>
      </w:pPr>
      <w:r>
        <w:t xml:space="preserve">Si le temps de process diminue de 10% de combien diminuera le </w:t>
      </w:r>
      <w:r w:rsidR="00E26165">
        <w:t>temps d’attente moyen dans le stock ?</w:t>
      </w:r>
    </w:p>
    <w:p w14:paraId="36F37355" w14:textId="05D18057" w:rsidR="00E26165" w:rsidRDefault="006C00FC" w:rsidP="00A97D46">
      <w:pPr>
        <w:pStyle w:val="Paragraphedeliste"/>
        <w:numPr>
          <w:ilvl w:val="0"/>
          <w:numId w:val="2"/>
        </w:numPr>
      </w:pPr>
      <w:r>
        <w:t>Que</w:t>
      </w:r>
      <w:r w:rsidR="00714B24">
        <w:t>l</w:t>
      </w:r>
      <w:r>
        <w:t>l</w:t>
      </w:r>
      <w:r w:rsidR="00714B24">
        <w:t>e</w:t>
      </w:r>
      <w:r>
        <w:t xml:space="preserve"> </w:t>
      </w:r>
      <w:r w:rsidR="001A28A8">
        <w:t>relation existe-t-il entre le temps de process et le temps d’attente</w:t>
      </w:r>
      <w:r w:rsidR="00714B24">
        <w:t>, pouvez-vous deviner une loi</w:t>
      </w:r>
      <w:r w:rsidR="00D20119">
        <w:t xml:space="preserve"> de régression</w:t>
      </w:r>
      <w:r w:rsidR="00714B24">
        <w:t> ?</w:t>
      </w:r>
      <w:r w:rsidR="00D20119">
        <w:t>...</w:t>
      </w:r>
    </w:p>
    <w:p w14:paraId="4665456F" w14:textId="7A57E1E4" w:rsidR="00A47690" w:rsidRPr="00CF4F45" w:rsidRDefault="00A47690" w:rsidP="00A97D46">
      <w:pPr>
        <w:pStyle w:val="Paragraphedeliste"/>
        <w:numPr>
          <w:ilvl w:val="0"/>
          <w:numId w:val="2"/>
        </w:numPr>
      </w:pPr>
      <w:r>
        <w:t>Comment le système réagirait si de</w:t>
      </w:r>
      <w:r w:rsidR="00470B9F">
        <w:t>s opérateurs</w:t>
      </w:r>
      <w:r w:rsidR="000F1AA2">
        <w:t xml:space="preserve"> (combien ?)</w:t>
      </w:r>
      <w:r w:rsidR="00470B9F">
        <w:t xml:space="preserve"> étaient amenés à déplacer les box et à les traiter sur les machines</w:t>
      </w:r>
      <w:r w:rsidR="004A5BD8">
        <w:t> ?</w:t>
      </w:r>
    </w:p>
    <w:p w14:paraId="021C254F" w14:textId="77777777" w:rsidR="00CF4F45" w:rsidRPr="00CF4F45" w:rsidRDefault="00CF4F45" w:rsidP="00CF4F45"/>
    <w:p w14:paraId="0CD0012C" w14:textId="77777777" w:rsidR="00CF4F45" w:rsidRPr="00CF4F45" w:rsidRDefault="00CF4F45" w:rsidP="00CF4F45"/>
    <w:p w14:paraId="22C9B4AE" w14:textId="77777777" w:rsidR="00CF4F45" w:rsidRPr="00CF4F45" w:rsidRDefault="00CF4F45" w:rsidP="00CF4F45"/>
    <w:p w14:paraId="2F252A74" w14:textId="77777777" w:rsidR="00CF4F45" w:rsidRPr="00CF4F45" w:rsidRDefault="00CF4F45" w:rsidP="00CF4F45"/>
    <w:p w14:paraId="3FDA7806" w14:textId="77777777" w:rsidR="00CF4F45" w:rsidRPr="00CF4F45" w:rsidRDefault="00CF4F45" w:rsidP="00CF4F45"/>
    <w:p w14:paraId="3B3B5223" w14:textId="77777777" w:rsidR="00CF4F45" w:rsidRPr="00CF4F45" w:rsidRDefault="00CF4F45" w:rsidP="00CF4F45"/>
    <w:p w14:paraId="6DCAE3AD" w14:textId="77777777" w:rsidR="00CF4F45" w:rsidRPr="00CF4F45" w:rsidRDefault="00CF4F45" w:rsidP="00CF4F45"/>
    <w:p w14:paraId="1B8D5152" w14:textId="77777777" w:rsidR="00CF4F45" w:rsidRPr="00CF4F45" w:rsidRDefault="00CF4F45" w:rsidP="00CF4F45"/>
    <w:p w14:paraId="177578CE" w14:textId="77777777" w:rsidR="00CF4F45" w:rsidRPr="00CF4F45" w:rsidRDefault="00CF4F45" w:rsidP="00CF4F45"/>
    <w:p w14:paraId="4C5E3644" w14:textId="77777777" w:rsidR="00CF4F45" w:rsidRDefault="00CF4F45" w:rsidP="00CF4F45"/>
    <w:p w14:paraId="5554A1CC" w14:textId="77777777" w:rsidR="00015C1A" w:rsidRPr="00CF4F45" w:rsidRDefault="00015C1A" w:rsidP="00CF4F45"/>
    <w:sectPr w:rsidR="00015C1A" w:rsidRPr="00CF4F45" w:rsidSect="00264A50">
      <w:footerReference w:type="default" r:id="rId33"/>
      <w:headerReference w:type="first" r:id="rId34"/>
      <w:footerReference w:type="first" r:id="rId35"/>
      <w:pgSz w:w="11906" w:h="16838"/>
      <w:pgMar w:top="993" w:right="1417" w:bottom="993" w:left="1417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C8BD67" w14:textId="77777777" w:rsidR="001E1AC0" w:rsidRDefault="001E1AC0" w:rsidP="00C73FE0">
      <w:pPr>
        <w:spacing w:after="0" w:line="240" w:lineRule="auto"/>
      </w:pPr>
      <w:r>
        <w:separator/>
      </w:r>
    </w:p>
  </w:endnote>
  <w:endnote w:type="continuationSeparator" w:id="0">
    <w:p w14:paraId="2DB23E2C" w14:textId="77777777" w:rsidR="001E1AC0" w:rsidRDefault="001E1AC0" w:rsidP="00C73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10065" w:type="dxa"/>
      <w:tblInd w:w="-318" w:type="dxa"/>
      <w:tblLook w:val="04A0" w:firstRow="1" w:lastRow="0" w:firstColumn="1" w:lastColumn="0" w:noHBand="0" w:noVBand="1"/>
    </w:tblPr>
    <w:tblGrid>
      <w:gridCol w:w="4924"/>
      <w:gridCol w:w="1031"/>
      <w:gridCol w:w="2551"/>
      <w:gridCol w:w="1559"/>
    </w:tblGrid>
    <w:tr w:rsidR="00151968" w14:paraId="1A1A5514" w14:textId="77777777" w:rsidTr="00E20A38">
      <w:tc>
        <w:tcPr>
          <w:tcW w:w="4924" w:type="dxa"/>
          <w:vAlign w:val="center"/>
        </w:tcPr>
        <w:p w14:paraId="18377F66" w14:textId="5BCF62B2" w:rsidR="00A57AC8" w:rsidRPr="009F4053" w:rsidRDefault="00A57AC8" w:rsidP="00A57AC8">
          <w:pPr>
            <w:pStyle w:val="Pieddepage"/>
            <w:jc w:val="center"/>
            <w:rPr>
              <w:i/>
              <w:iCs/>
            </w:rPr>
          </w:pPr>
          <w:r>
            <w:rPr>
              <w:i/>
              <w:iCs/>
            </w:rPr>
            <w:t>BACHELOR Robotique Industrielle</w:t>
          </w:r>
          <w:r w:rsidR="00264A50">
            <w:rPr>
              <w:i/>
              <w:iCs/>
            </w:rPr>
            <w:t xml:space="preserve"> – Simulation de scénarios</w:t>
          </w:r>
        </w:p>
        <w:p w14:paraId="46129141" w14:textId="49E160A5" w:rsidR="00151968" w:rsidRPr="003200DD" w:rsidRDefault="00151968" w:rsidP="00C73FE0">
          <w:pPr>
            <w:pStyle w:val="Pieddepage"/>
            <w:jc w:val="center"/>
            <w:rPr>
              <w:i/>
              <w:iCs/>
            </w:rPr>
          </w:pPr>
        </w:p>
      </w:tc>
      <w:tc>
        <w:tcPr>
          <w:tcW w:w="1031" w:type="dxa"/>
          <w:vAlign w:val="center"/>
        </w:tcPr>
        <w:p w14:paraId="515B52C3" w14:textId="77777777" w:rsidR="00151968" w:rsidRPr="003200DD" w:rsidRDefault="00151968" w:rsidP="00C73FE0">
          <w:pPr>
            <w:pStyle w:val="Pieddepage"/>
            <w:jc w:val="center"/>
            <w:rPr>
              <w:i/>
              <w:iCs/>
              <w:sz w:val="16"/>
              <w:szCs w:val="16"/>
            </w:rPr>
          </w:pPr>
          <w:r w:rsidRPr="003200DD">
            <w:rPr>
              <w:i/>
              <w:iCs/>
              <w:sz w:val="16"/>
              <w:szCs w:val="16"/>
            </w:rPr>
            <w:t>Auteur :</w:t>
          </w:r>
        </w:p>
        <w:p w14:paraId="3782EF1D" w14:textId="34F912C0" w:rsidR="00FE1A28" w:rsidRPr="003200DD" w:rsidRDefault="00442BC8" w:rsidP="00C73FE0">
          <w:pPr>
            <w:pStyle w:val="Pieddepage"/>
            <w:jc w:val="center"/>
          </w:pPr>
          <w:r>
            <w:t>SJ</w:t>
          </w:r>
        </w:p>
      </w:tc>
      <w:tc>
        <w:tcPr>
          <w:tcW w:w="2551" w:type="dxa"/>
          <w:vAlign w:val="center"/>
        </w:tcPr>
        <w:p w14:paraId="351BF112" w14:textId="77777777" w:rsidR="00FE1A28" w:rsidRDefault="00FE1A28" w:rsidP="005B46EB">
          <w:pPr>
            <w:pStyle w:val="Pieddepage"/>
            <w:jc w:val="center"/>
          </w:pPr>
          <w:r>
            <w:t>MAJ du</w:t>
          </w:r>
        </w:p>
        <w:p w14:paraId="0BFC0899" w14:textId="2251FFCB" w:rsidR="00151968" w:rsidRPr="00C73FE0" w:rsidRDefault="00602FBF" w:rsidP="005B46EB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rPr>
              <w:i/>
              <w:iCs/>
              <w:color w:val="31849B" w:themeColor="accent5" w:themeShade="BF"/>
            </w:rPr>
            <w:t>24/</w:t>
          </w:r>
          <w:r w:rsidR="00F233B9">
            <w:rPr>
              <w:i/>
              <w:iCs/>
              <w:color w:val="31849B" w:themeColor="accent5" w:themeShade="BF"/>
            </w:rPr>
            <w:t>10</w:t>
          </w:r>
          <w:r>
            <w:rPr>
              <w:i/>
              <w:iCs/>
              <w:color w:val="31849B" w:themeColor="accent5" w:themeShade="BF"/>
            </w:rPr>
            <w:t>/2024</w:t>
          </w:r>
        </w:p>
      </w:tc>
      <w:tc>
        <w:tcPr>
          <w:tcW w:w="1559" w:type="dxa"/>
          <w:vAlign w:val="center"/>
        </w:tcPr>
        <w:p w14:paraId="5EE28CE1" w14:textId="77777777" w:rsidR="00151968" w:rsidRDefault="00151968" w:rsidP="00151968">
          <w:pPr>
            <w:pStyle w:val="Pieddepage"/>
            <w:jc w:val="center"/>
          </w:pPr>
          <w:r>
            <w:t>Page :</w:t>
          </w:r>
        </w:p>
        <w:p w14:paraId="34436F87" w14:textId="77777777" w:rsidR="00151968" w:rsidRPr="00C73FE0" w:rsidRDefault="00151968" w:rsidP="00151968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62962">
            <w:rPr>
              <w:noProof/>
            </w:rPr>
            <w:t>2</w:t>
          </w:r>
          <w:r>
            <w:fldChar w:fldCharType="end"/>
          </w:r>
          <w:r>
            <w:t>/</w:t>
          </w:r>
          <w:fldSimple w:instr=" NUMPAGES   \* MERGEFORMAT ">
            <w:r w:rsidR="00062962">
              <w:rPr>
                <w:noProof/>
              </w:rPr>
              <w:t>2</w:t>
            </w:r>
          </w:fldSimple>
        </w:p>
      </w:tc>
    </w:tr>
  </w:tbl>
  <w:p w14:paraId="7F3E9B3B" w14:textId="77777777" w:rsidR="00C73FE0" w:rsidRDefault="00C73FE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10065" w:type="dxa"/>
      <w:tblInd w:w="-318" w:type="dxa"/>
      <w:tblLook w:val="04A0" w:firstRow="1" w:lastRow="0" w:firstColumn="1" w:lastColumn="0" w:noHBand="0" w:noVBand="1"/>
    </w:tblPr>
    <w:tblGrid>
      <w:gridCol w:w="4924"/>
      <w:gridCol w:w="1031"/>
      <w:gridCol w:w="2551"/>
      <w:gridCol w:w="1559"/>
    </w:tblGrid>
    <w:tr w:rsidR="00BC6D99" w14:paraId="071CFC2F" w14:textId="77777777" w:rsidTr="00FA4BF2">
      <w:tc>
        <w:tcPr>
          <w:tcW w:w="4924" w:type="dxa"/>
          <w:vAlign w:val="center"/>
        </w:tcPr>
        <w:p w14:paraId="4175218C" w14:textId="273971BC" w:rsidR="009F4053" w:rsidRPr="009F4053" w:rsidRDefault="009F4053" w:rsidP="009F4053">
          <w:pPr>
            <w:pStyle w:val="Pieddepage"/>
            <w:jc w:val="center"/>
            <w:rPr>
              <w:i/>
              <w:iCs/>
            </w:rPr>
          </w:pPr>
          <w:r>
            <w:rPr>
              <w:i/>
              <w:iCs/>
            </w:rPr>
            <w:t xml:space="preserve">BACHELOR </w:t>
          </w:r>
          <w:r w:rsidR="00A57AC8">
            <w:rPr>
              <w:i/>
              <w:iCs/>
            </w:rPr>
            <w:t>Robotique Industrielle</w:t>
          </w:r>
        </w:p>
        <w:p w14:paraId="31C11E56" w14:textId="4594D166" w:rsidR="00BC6D99" w:rsidRPr="003200DD" w:rsidRDefault="00BC6D99" w:rsidP="00BC6D99">
          <w:pPr>
            <w:pStyle w:val="Pieddepage"/>
            <w:jc w:val="center"/>
            <w:rPr>
              <w:i/>
              <w:iCs/>
            </w:rPr>
          </w:pPr>
        </w:p>
      </w:tc>
      <w:tc>
        <w:tcPr>
          <w:tcW w:w="1031" w:type="dxa"/>
          <w:vAlign w:val="center"/>
        </w:tcPr>
        <w:p w14:paraId="58B59E96" w14:textId="77777777" w:rsidR="00BC6D99" w:rsidRPr="003200DD" w:rsidRDefault="00BC6D99" w:rsidP="00BC6D99">
          <w:pPr>
            <w:pStyle w:val="Pieddepage"/>
            <w:jc w:val="center"/>
            <w:rPr>
              <w:i/>
              <w:iCs/>
              <w:sz w:val="16"/>
              <w:szCs w:val="16"/>
            </w:rPr>
          </w:pPr>
          <w:r w:rsidRPr="003200DD">
            <w:rPr>
              <w:i/>
              <w:iCs/>
              <w:sz w:val="16"/>
              <w:szCs w:val="16"/>
            </w:rPr>
            <w:t>Auteur :</w:t>
          </w:r>
        </w:p>
        <w:p w14:paraId="4A91B60F" w14:textId="7E1E9F1B" w:rsidR="00BC6D99" w:rsidRPr="003200DD" w:rsidRDefault="00442BC8" w:rsidP="00BC6D99">
          <w:pPr>
            <w:pStyle w:val="Pieddepage"/>
            <w:jc w:val="center"/>
          </w:pPr>
          <w:r>
            <w:t>SJ</w:t>
          </w:r>
        </w:p>
      </w:tc>
      <w:tc>
        <w:tcPr>
          <w:tcW w:w="2551" w:type="dxa"/>
          <w:vAlign w:val="center"/>
        </w:tcPr>
        <w:p w14:paraId="530247EC" w14:textId="77777777" w:rsidR="00BC6D99" w:rsidRDefault="00BC6D99" w:rsidP="00BC6D99">
          <w:pPr>
            <w:pStyle w:val="Pieddepage"/>
            <w:jc w:val="center"/>
          </w:pPr>
          <w:r>
            <w:t>MAJ du</w:t>
          </w:r>
        </w:p>
        <w:p w14:paraId="198E06D9" w14:textId="0E6060D2" w:rsidR="00BC6D99" w:rsidRPr="00C73FE0" w:rsidRDefault="00602FBF" w:rsidP="00BC6D99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rPr>
              <w:i/>
              <w:iCs/>
              <w:color w:val="31849B" w:themeColor="accent5" w:themeShade="BF"/>
            </w:rPr>
            <w:t>24/01/2024</w:t>
          </w:r>
        </w:p>
      </w:tc>
      <w:tc>
        <w:tcPr>
          <w:tcW w:w="1559" w:type="dxa"/>
          <w:vAlign w:val="center"/>
        </w:tcPr>
        <w:p w14:paraId="78A96BB3" w14:textId="77777777" w:rsidR="00BC6D99" w:rsidRDefault="00BC6D99" w:rsidP="00BC6D99">
          <w:pPr>
            <w:pStyle w:val="Pieddepage"/>
            <w:jc w:val="center"/>
          </w:pPr>
          <w:r>
            <w:t>Page :</w:t>
          </w:r>
        </w:p>
        <w:p w14:paraId="1695AD10" w14:textId="77777777" w:rsidR="00BC6D99" w:rsidRPr="00C73FE0" w:rsidRDefault="00BC6D99" w:rsidP="00BC6D99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62962">
            <w:rPr>
              <w:noProof/>
            </w:rPr>
            <w:t>1</w:t>
          </w:r>
          <w:r>
            <w:fldChar w:fldCharType="end"/>
          </w:r>
          <w:r>
            <w:t>/</w:t>
          </w:r>
          <w:fldSimple w:instr=" NUMPAGES   \* MERGEFORMAT ">
            <w:r w:rsidR="00062962">
              <w:rPr>
                <w:noProof/>
              </w:rPr>
              <w:t>2</w:t>
            </w:r>
          </w:fldSimple>
        </w:p>
      </w:tc>
    </w:tr>
  </w:tbl>
  <w:p w14:paraId="7E03417B" w14:textId="77777777" w:rsidR="00BC6D99" w:rsidRDefault="00BC6D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44D178" w14:textId="77777777" w:rsidR="001E1AC0" w:rsidRDefault="001E1AC0" w:rsidP="00C73FE0">
      <w:pPr>
        <w:spacing w:after="0" w:line="240" w:lineRule="auto"/>
      </w:pPr>
      <w:r>
        <w:separator/>
      </w:r>
    </w:p>
  </w:footnote>
  <w:footnote w:type="continuationSeparator" w:id="0">
    <w:p w14:paraId="365DA166" w14:textId="77777777" w:rsidR="001E1AC0" w:rsidRDefault="001E1AC0" w:rsidP="00C73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11340" w:type="dxa"/>
      <w:tblInd w:w="-1134" w:type="dxa"/>
      <w:tblLook w:val="04A0" w:firstRow="1" w:lastRow="0" w:firstColumn="1" w:lastColumn="0" w:noHBand="0" w:noVBand="1"/>
    </w:tblPr>
    <w:tblGrid>
      <w:gridCol w:w="1551"/>
      <w:gridCol w:w="2277"/>
      <w:gridCol w:w="7512"/>
    </w:tblGrid>
    <w:tr w:rsidR="0054534B" w14:paraId="27D0F1C0" w14:textId="77777777" w:rsidTr="00602FBF">
      <w:tc>
        <w:tcPr>
          <w:tcW w:w="1551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754D3044" w14:textId="77777777" w:rsidR="0054534B" w:rsidRPr="00666D4D" w:rsidRDefault="0054534B" w:rsidP="0054534B">
          <w:pPr>
            <w:pStyle w:val="En-tte"/>
            <w:jc w:val="center"/>
            <w:rPr>
              <w:b/>
              <w:noProof/>
              <w:sz w:val="28"/>
              <w:szCs w:val="28"/>
              <w:lang w:eastAsia="fr-FR"/>
            </w:rPr>
          </w:pPr>
          <w:r w:rsidRPr="00491A2F">
            <w:rPr>
              <w:b/>
              <w:noProof/>
              <w:sz w:val="28"/>
              <w:szCs w:val="28"/>
              <w:lang w:eastAsia="fr-FR"/>
            </w:rPr>
            <w:drawing>
              <wp:inline distT="0" distB="0" distL="0" distR="0" wp14:anchorId="5DA3CFB0" wp14:editId="404D2F85">
                <wp:extent cx="847725" cy="906817"/>
                <wp:effectExtent l="0" t="0" r="0" b="7620"/>
                <wp:docPr id="1581694489" name="Image 1581694489" descr="\\cfai-fic04\fichiers\Formateurs\p.viry\022_Formulaires\LOGO_PF_CENTRE_VAL_DE_LOIRE\COULEUR\RVB\UIMM-Formation-Region-CentreValdeLoire-Rvb - 5c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cfai-fic04\fichiers\Formateurs\p.viry\022_Formulaires\LOGO_PF_CENTRE_VAL_DE_LOIRE\COULEUR\RVB\UIMM-Formation-Region-CentreValdeLoire-Rvb - 5c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4117" cy="9136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77" w:type="dxa"/>
          <w:tcBorders>
            <w:left w:val="single" w:sz="4" w:space="0" w:color="auto"/>
          </w:tcBorders>
          <w:vAlign w:val="center"/>
        </w:tcPr>
        <w:p w14:paraId="0C6A83AE" w14:textId="77777777" w:rsidR="00442BC8" w:rsidRPr="00666D4D" w:rsidRDefault="00442BC8" w:rsidP="00442BC8">
          <w:pPr>
            <w:pStyle w:val="En-tte"/>
            <w:jc w:val="center"/>
            <w:rPr>
              <w:b/>
              <w:noProof/>
              <w:sz w:val="28"/>
              <w:szCs w:val="28"/>
              <w:lang w:eastAsia="fr-FR"/>
            </w:rPr>
          </w:pPr>
          <w:r w:rsidRPr="00666D4D">
            <w:rPr>
              <w:b/>
              <w:noProof/>
              <w:sz w:val="28"/>
              <w:szCs w:val="28"/>
              <w:lang w:eastAsia="fr-FR"/>
            </w:rPr>
            <w:t>CFAI C</w:t>
          </w:r>
          <w:r>
            <w:rPr>
              <w:b/>
              <w:noProof/>
              <w:sz w:val="28"/>
              <w:szCs w:val="28"/>
              <w:lang w:eastAsia="fr-FR"/>
            </w:rPr>
            <w:t>ENTRE</w:t>
          </w:r>
        </w:p>
        <w:p w14:paraId="6D4A604F" w14:textId="77777777" w:rsidR="00442BC8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>
            <w:rPr>
              <w:noProof/>
              <w:sz w:val="18"/>
              <w:szCs w:val="18"/>
              <w:lang w:eastAsia="fr-FR"/>
            </w:rPr>
            <w:t>74, Route Nationale</w:t>
          </w:r>
        </w:p>
        <w:p w14:paraId="595D9615" w14:textId="77777777" w:rsidR="00442BC8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>
            <w:rPr>
              <w:noProof/>
              <w:sz w:val="18"/>
              <w:szCs w:val="18"/>
              <w:lang w:eastAsia="fr-FR"/>
            </w:rPr>
            <w:t>La Chapelle St Mesmin</w:t>
          </w:r>
        </w:p>
        <w:p w14:paraId="7653864E" w14:textId="77777777" w:rsidR="00442BC8" w:rsidRPr="00666D4D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 w:rsidRPr="00F20295">
            <w:rPr>
              <w:noProof/>
              <w:sz w:val="18"/>
              <w:szCs w:val="18"/>
              <w:lang w:eastAsia="fr-FR"/>
            </w:rPr>
            <w:t>orleans@poleformation-uimmcvdl.fr</w:t>
          </w:r>
        </w:p>
        <w:p w14:paraId="189967C5" w14:textId="48EECE3B" w:rsidR="0054534B" w:rsidRDefault="0054534B" w:rsidP="0054534B">
          <w:pPr>
            <w:pStyle w:val="En-tte"/>
            <w:jc w:val="center"/>
          </w:pPr>
        </w:p>
      </w:tc>
      <w:tc>
        <w:tcPr>
          <w:tcW w:w="7512" w:type="dxa"/>
          <w:vAlign w:val="center"/>
        </w:tcPr>
        <w:p w14:paraId="611B5934" w14:textId="77777777" w:rsidR="0054534B" w:rsidRDefault="00602FBF" w:rsidP="0054534B">
          <w:pPr>
            <w:pStyle w:val="En-tte"/>
            <w:jc w:val="center"/>
            <w:rPr>
              <w:sz w:val="36"/>
              <w:szCs w:val="36"/>
            </w:rPr>
          </w:pPr>
          <w:r w:rsidRPr="00C7196A">
            <w:rPr>
              <w:b/>
              <w:bCs/>
              <w:noProof/>
              <w:sz w:val="28"/>
              <w:szCs w:val="28"/>
            </w:rPr>
            <w:drawing>
              <wp:inline distT="0" distB="0" distL="0" distR="0" wp14:anchorId="35823D94" wp14:editId="608130C1">
                <wp:extent cx="4531995" cy="442109"/>
                <wp:effectExtent l="0" t="0" r="1905" b="0"/>
                <wp:docPr id="1327473622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537039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64491" cy="445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02EA085" w14:textId="1C5B66E8" w:rsidR="00DD1873" w:rsidRPr="00264A50" w:rsidRDefault="00264A50" w:rsidP="0054534B">
          <w:pPr>
            <w:pStyle w:val="En-tte"/>
            <w:jc w:val="center"/>
            <w:rPr>
              <w:b/>
              <w:bCs/>
              <w:sz w:val="36"/>
              <w:szCs w:val="36"/>
            </w:rPr>
          </w:pPr>
          <w:r w:rsidRPr="00264A50">
            <w:rPr>
              <w:b/>
              <w:bCs/>
              <w:sz w:val="36"/>
              <w:szCs w:val="36"/>
            </w:rPr>
            <w:t>Simulation avec des scénarios</w:t>
          </w:r>
        </w:p>
      </w:tc>
    </w:tr>
  </w:tbl>
  <w:p w14:paraId="15D707A7" w14:textId="77777777" w:rsidR="0054534B" w:rsidRDefault="0054534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A38D5"/>
    <w:multiLevelType w:val="hybridMultilevel"/>
    <w:tmpl w:val="35FA43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A2B3E"/>
    <w:multiLevelType w:val="hybridMultilevel"/>
    <w:tmpl w:val="6F9412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343545">
    <w:abstractNumId w:val="1"/>
  </w:num>
  <w:num w:numId="2" w16cid:durableId="27953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C8"/>
    <w:rsid w:val="00000D74"/>
    <w:rsid w:val="00015C1A"/>
    <w:rsid w:val="00031721"/>
    <w:rsid w:val="00062962"/>
    <w:rsid w:val="000643FC"/>
    <w:rsid w:val="00080EF6"/>
    <w:rsid w:val="000F1AA2"/>
    <w:rsid w:val="00114223"/>
    <w:rsid w:val="00132388"/>
    <w:rsid w:val="00151968"/>
    <w:rsid w:val="001A28A8"/>
    <w:rsid w:val="001E1AC0"/>
    <w:rsid w:val="00264A50"/>
    <w:rsid w:val="003200DD"/>
    <w:rsid w:val="0035571A"/>
    <w:rsid w:val="003D73D5"/>
    <w:rsid w:val="00442BC8"/>
    <w:rsid w:val="004464AB"/>
    <w:rsid w:val="00470B9F"/>
    <w:rsid w:val="00491A2F"/>
    <w:rsid w:val="004A5BD8"/>
    <w:rsid w:val="0054534B"/>
    <w:rsid w:val="005B46EB"/>
    <w:rsid w:val="00602FBF"/>
    <w:rsid w:val="006C00FC"/>
    <w:rsid w:val="006D4051"/>
    <w:rsid w:val="00714B24"/>
    <w:rsid w:val="00783C23"/>
    <w:rsid w:val="00797E5D"/>
    <w:rsid w:val="00800C47"/>
    <w:rsid w:val="008330ED"/>
    <w:rsid w:val="008D2702"/>
    <w:rsid w:val="009F4053"/>
    <w:rsid w:val="00A47690"/>
    <w:rsid w:val="00A57AC8"/>
    <w:rsid w:val="00A97D46"/>
    <w:rsid w:val="00BA5D99"/>
    <w:rsid w:val="00BB3744"/>
    <w:rsid w:val="00BC6D99"/>
    <w:rsid w:val="00C661CA"/>
    <w:rsid w:val="00C73FE0"/>
    <w:rsid w:val="00C84F0E"/>
    <w:rsid w:val="00CF4F45"/>
    <w:rsid w:val="00D20119"/>
    <w:rsid w:val="00DD1873"/>
    <w:rsid w:val="00E006E9"/>
    <w:rsid w:val="00E20A38"/>
    <w:rsid w:val="00E26165"/>
    <w:rsid w:val="00E369CD"/>
    <w:rsid w:val="00E57D6D"/>
    <w:rsid w:val="00E71D0C"/>
    <w:rsid w:val="00E83631"/>
    <w:rsid w:val="00F233B9"/>
    <w:rsid w:val="00FE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911B55"/>
  <w15:docId w15:val="{AC8D1705-F863-43DF-81DE-FBB6893F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F40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73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3FE0"/>
  </w:style>
  <w:style w:type="paragraph" w:styleId="Pieddepage">
    <w:name w:val="footer"/>
    <w:basedOn w:val="Normal"/>
    <w:link w:val="PieddepageCar"/>
    <w:uiPriority w:val="99"/>
    <w:unhideWhenUsed/>
    <w:rsid w:val="00C73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3FE0"/>
  </w:style>
  <w:style w:type="paragraph" w:styleId="Textedebulles">
    <w:name w:val="Balloon Text"/>
    <w:basedOn w:val="Normal"/>
    <w:link w:val="TextedebullesCar"/>
    <w:uiPriority w:val="99"/>
    <w:semiHidden/>
    <w:unhideWhenUsed/>
    <w:rsid w:val="00C73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3FE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C73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9F405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Paragraphedeliste">
    <w:name w:val="List Paragraph"/>
    <w:basedOn w:val="Normal"/>
    <w:uiPriority w:val="34"/>
    <w:qFormat/>
    <w:rsid w:val="00602FBF"/>
    <w:pPr>
      <w:spacing w:after="160" w:line="259" w:lineRule="auto"/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8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customXml" Target="ink/ink6.xml"/><Relationship Id="rId21" Type="http://schemas.openxmlformats.org/officeDocument/2006/relationships/image" Target="media/image7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customXml" Target="ink/ink3.xml"/><Relationship Id="rId20" Type="http://schemas.openxmlformats.org/officeDocument/2006/relationships/customXml" Target="ink/ink4.xm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customXml" Target="ink/ink5.xml"/><Relationship Id="rId32" Type="http://schemas.openxmlformats.org/officeDocument/2006/relationships/image" Target="media/image15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customXml" Target="ink/ink7.xm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ustomXml" Target="ink/ink2.xml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image" Target="media/image13.png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Temp\OneDrive%20-%20CFAI%20Centre\Bureau\PR3-Mod&#232;le%20Support%20P&#233;dagogique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4T11:13:25.0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2465 266 24575,'-3'0'0,"1"-1"0,-1 0 0,0 0 0,1 0 0,-1 0 0,0 0 0,1-1 0,-1 1 0,1-1 0,0 1 0,-4-4 0,-8-5 0,4 5 0,1 1 0,-1 0 0,0 1 0,1 0 0,-2 1 0,1 0 0,-17-1 0,-74 3 0,50 1 0,36-1 0,0 0 0,0-2 0,-23-4 0,-2-2 0,-20-4 0,50 10 0,0-1 0,0 0 0,1-1 0,-1 0 0,1-1 0,0 0 0,0 0 0,-15-12 0,14 9 0,0 1 0,-1 0 0,0 0 0,0 1 0,-14-5 0,-62-18 0,49 17 0,3-2 0,25 9 0,-1 1 0,-12-4 0,-9 1 0,1 2 0,-57-3 0,-66 9 0,61 0 0,84 0 0,0 1 0,0-1 0,0 1 0,0 1 0,1 0 0,-13 5 0,-12 5 0,-97 23 0,92-26 0,13-5 0,-32 13 0,50-14 0,0 0 0,0 0 0,-11 9 0,-6 4 0,6-7 0,-2-1 0,1-1 0,-37 10 0,0 1 0,19-8 0,-1-1 0,-1-2 0,-51 5 0,-70 14 0,132-20 0,0 2 0,1 1 0,-40 19 0,61-26 0,1 1 0,0-1 0,0 1 0,0 0 0,0 0 0,1 0 0,-1 1 0,1-1 0,-6 10 0,5-5 0,0-1 0,1 1 0,0 0 0,0 1 0,-3 13 0,1 5 0,2 1 0,0 1 0,2 30 0,0-35 0,1-12 0,0-1 0,1 0 0,1 1 0,-1-1 0,6 22 0,-3-26 0,0 0 0,1-1 0,0 0 0,0 0 0,1 0 0,-1 0 0,2-1 0,-1 0 0,1 0 0,0 0 0,0 0 0,0-1 0,1 0 0,0-1 0,7 5 0,11 3 0,0 0 0,0-1 0,30 7 0,-2-3 0,-1-3 0,2-2 0,87 5 0,166-13 0,-167-4 0,-139 2 0,402-11 0,-128-19 0,-6-25 0,-245 48 0,1-1 0,-1-1 0,-1-1 0,0-1 0,36-23 0,5-5 0,68-30 0,-80 44 0,173-69 0,-221 92 0,0 1 0,-1-1 0,1 0 0,0 0 0,-1 0 0,7-5 0,-9 7 0,0-1 0,-1 0 0,1 1 0,-1-1 0,1 0 0,-1 0 0,1 1 0,-1-1 0,0 0 0,1 0 0,-1 0 0,0 0 0,0 1 0,1-1 0,-1 0 0,0 0 0,0 0 0,0 0 0,0 0 0,0 0 0,0 0 0,0 1 0,-1-1 0,1 0 0,0 0 0,0 0 0,-1 0 0,1 0 0,0 1 0,-1-1 0,1 0 0,-1 0 0,1 1 0,-1-1 0,0 0 0,0 0 0,-5-6 0,0 1 0,0 0 0,0 1 0,-1-1 0,0 1 0,0 1 0,-10-6 0,-56-22 0,-2 8 0,34 12 0,39 11-136,-1 1-1,1-1 1,0 0-1,0 0 1,0 0-1,0 0 1,0 0-1,0-1 0,-2-2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4T11:13:20.9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349 505 24575,'293'0'0,"-260"2"0,1 2 0,34 7 0,-5 0 0,15 2 0,-63-9 0,23 10 0,-23-9 0,23 7 0,11-4 0,0-2 0,1-2 0,-1-2 0,53-5 0,-99 3 0,0 0 0,-1-1 0,1 1 0,-1-1 0,1 0 0,-1 1 0,0-1 0,1 0 0,-1-1 0,0 1 0,0 0 0,0-1 0,0 1 0,0-1 0,0 1 0,0-1 0,0 0 0,0 0 0,-1 0 0,1 0 0,-1 0 0,0 0 0,1-1 0,-1 1 0,0 0 0,0-1 0,0 1 0,-1 0 0,1-1 0,0-3 0,1-8 0,0-1 0,-1 1 0,-1-1 0,-1-17 0,0 15 0,1-69 0,-1-37 0,-1 114 0,1-1 0,-2 1 0,1 0 0,-1 0 0,-1 0 0,1 1 0,-1-1 0,-1 1 0,0 0 0,0 0 0,-1 0 0,1 1 0,-2 0 0,-7-8 0,8 10 0,1 1 0,-1 0 0,0 1 0,0-1 0,0 1 0,0 0 0,-11-3 0,9 2 0,-1 1 0,0-1 0,-8-6 0,7 4 0,0 0 0,0 1 0,0 1 0,-1-1 0,0 2 0,1-1 0,-1 2 0,-1-1 0,-14 0 0,-14 1 0,-54 3 0,30 0 0,-143-1 0,198 1 0,0 0 0,1 1 0,-1 0 0,0 0 0,1 1 0,-12 5 0,8-3 0,-24 6 0,-10-3 0,21-4 0,-40 12 0,52-12 0,-1 0 0,0 0 0,1 1 0,0 1 0,0 0 0,0 1 0,0 0 0,-22 18 0,-14 19 0,-1-2 0,-91 56 0,137-96 0,-1 1 0,0 0 0,0 0 0,0 1 0,1-1 0,-6 6 0,9-8 0,0 1 0,0-1 0,0 0 0,0 0 0,1 1 0,-1-1 0,0 1 0,1-1 0,-1 0 0,1 1 0,0-1 0,-1 1 0,1-1 0,0 1 0,0-1 0,0 1 0,0-1 0,0 1 0,0 0 0,0-1 0,1 1 0,-1-1 0,0 0 0,1 1 0,0 1 0,2 3 0,-1 0 0,1 0 0,1-1 0,-1 1 0,1-1 0,0 0 0,0 0 0,0 0 0,1-1 0,0 1 0,0-1 0,0 0 0,0 0 0,1-1 0,-1 0 0,10 5 0,10 7-1365,-14-7-5461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4T11:12:50.73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788 412 24575,'162'-7'0,"9"0"0,-132 7 0,13 0 0,0 1 0,63 12 0,-64-6 0,1-3 0,74-1 0,-98-2 0,27 4 0,23 2 0,-67-6 0,-1 0 0,1 1 0,0 0 0,10 4 0,27 5 0,9-7 0,74-4 0,-50-2 0,586 2 0,-658 0 0,1-2 0,-1 1 0,0-2 0,0 1 0,0-1 0,13-6 0,19-5 0,-29 9 0,0 1 0,0-2 0,17-10 0,-15 9 0,-1 0 0,17-6 0,-25 11 0,1 0 0,-1 0 0,1-1 0,-1 0 0,0 0 0,0 0 0,0-1 0,8-7 0,-9 7 0,-1 0 0,-1 1 0,1-1 0,-1 0 0,1 0 0,-1-1 0,0 1 0,-1 0 0,1-1 0,-1 1 0,0-1 0,1-5 0,1-16 0,-2-1 0,0 0 0,-4-31 0,3 55 0,-1 0 0,1 0 0,-1 0 0,0 0 0,0 0 0,0 0 0,0 0 0,-1 0 0,1 1 0,-1-1 0,1 0 0,-1 1 0,0-1 0,0 1 0,0 0 0,0 0 0,-1-1 0,1 2 0,-1-1 0,1 0 0,-6-2 0,-2-1 0,0 1 0,-1 0 0,1 0 0,-21-2 0,-20 0 0,43 6 0,0 0 0,0-1 0,0 0 0,0 0 0,1-1 0,-1 0 0,0 0 0,1-1 0,0 0 0,-12-6 0,13 5 0,0 0 0,-1 1 0,0 0 0,0 0 0,0 0 0,0 1 0,0 0 0,-12-1 0,-1 1 0,-37 2 0,43 0 0,-289 1 0,164-2 0,17 10 0,64-3 0,-170 22 0,195-22 0,0 1 0,-58 21 0,82-25 0,0 0 0,0-1 0,0-1 0,0 1 0,-12-1 0,-49-2 0,24-1 0,-11 3 0,-57-2 0,75-3 0,-45-12 0,52 9 0,-1 2 0,-46-3 0,-54 1 0,-9-7 0,-127 8 0,163 7 0,64-2 0,21 0 0,0 1 0,-33 4 0,46-2 0,-1 0 0,1 1 0,0 0 0,0 0 0,0 1 0,-11 7 0,-42 33 0,51-37 0,-29 23 0,-65 47 0,102-76 0,0 1 0,0-1 0,-1 1 0,1-1 0,0 1 0,0 0 0,-2 3 0,3-5 0,1 1 0,0-1 0,0 1 0,-1-1 0,1 1 0,0-1 0,0 1 0,0-1 0,0 1 0,0-1 0,0 1 0,0 0 0,0-1 0,0 1 0,0-1 0,0 1 0,0-1 0,0 1 0,0-1 0,1 1 0,-1-1 0,0 1 0,0-1 0,1 1 0,-1-1 0,0 1 0,1-1 0,-1 1 0,0-1 0,1 0 0,-1 1 0,1-1 0,-1 0 0,0 1 0,2-1 0,6 7 0,2-1 0,-1 0 0,1-1 0,14 7 0,7 3 0,-11-5 0,-7-4 0,0 1 0,-1 0 0,0 0 0,0 2 0,-1-1 0,14 15 0,-22-20 0,4 5 0,-1 0 0,0 0 0,8 14 0,-13-20 0,1 0 0,-1 0 0,0 0 0,1-1 0,-1 1 0,1 0 0,0-1 0,0 1 0,-1-1 0,1 1 0,0-1 0,0 0 0,0 0 0,0 0 0,1 0 0,-1 0 0,0 0 0,0-1 0,5 1 0,3 0 0,0 0 0,0 0 0,14-3 0,-5 2 0,156 10 0,-159-8 0,0 1 0,-1 0 0,1 0 0,0 2 0,21 9 0,-27-9-227,0 1-1,0 0 1,-1 1-1,0 0 1,9 9-1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4T11:29:55.9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4501 321 24575,'-23'-3'0,"-1"0"0,1-2 0,0-1 0,0-1 0,1 0 0,-33-18 0,15 9 0,-50-18 0,-154-35 0,122 53 0,82 12 0,-44-9 0,20 1 0,-1 2 0,-84-1 0,-134 11 0,111 3 0,154-3 0,-1 1 0,1-1 0,-1 0 0,0-2 0,0 0 0,1-1 0,-1-1 0,1-1 0,-19-7 0,20 5 0,-1 2 0,0-1 0,0 2 0,-1 0 0,-31-1 0,-100 4 0,5 1 0,-632-21 0,698 21 0,24-1 0,21 0 0,1 1 0,-1 1 0,0 2 0,1 1 0,-43 12 0,-138 39 0,119-33 0,-152 56 0,212-61 0,2 2 0,0 1 0,1 1 0,-29 27 0,39-30 0,-18 16 0,3 2 0,-50 60 0,47-50 0,18-19 0,2 2 0,1 1 0,1 0 0,1 1 0,2 1 0,-17 51 0,24-65 0,1 0 0,1 1 0,0 0 0,2 0 0,0 0 0,1 1 0,0 34 0,2 32 0,5 93 0,-3-164 0,2 0 0,-1 0 0,2 0 0,0 0 0,1 0 0,0-1 0,2 0 0,-1 0 0,1 0 0,1-1 0,1 0 0,0-1 0,0 0 0,16 15 0,-7-11 0,0 0 0,2-2 0,0 0 0,0-1 0,1-1 0,0-1 0,1-1 0,33 10 0,305 87 0,-290-92 0,2-2 0,-1-4 0,87 1 0,231 17 0,11-1 0,196-43 0,-321 8 0,-140 8 0,252-36 0,58-56 0,-331 63 0,226-45 0,-308 71 0,1-2 0,-1 0 0,52-19 0,-76 21 0,1 1 0,-1-1 0,0 0 0,0-1 0,0 0 0,-1 0 0,0-1 0,0 0 0,0 0 0,0 0 0,-1-1 0,0 0 0,-1 0 0,0-1 0,0 0 0,0 0 0,6-16 0,4-11 0,2 2 0,1 0 0,1 1 0,46-58 0,-40 57 0,0-1 0,-3 0 0,26-55 0,-44 79 0,0 0 0,-1 0 0,0 0 0,0 0 0,-1 0 0,-1-1 0,0 1 0,0-1 0,-1 1 0,-1-1 0,-1-15 0,-1 13 0,-1-1 0,0 1 0,-1 0 0,0 0 0,-1 0 0,-1 0 0,-15-21 0,8 10 0,-2 2 0,0 0 0,-2 1 0,0 1 0,-1 0 0,-1 2 0,-28-21 0,25 24 40,1-1 0,-37-35 0,52 44-189,-1-1 1,1-1-1,0 0 1,1 0-1,0 0 1,0-1-1,1 1 1,0-1-1,-6-20 1,6 7-6678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4T11:26:51.1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1377 1910 24575,'184'1'0,"198"-3"0,-222-13 0,-55 3 0,-2 1 0,98-5 0,-2 3 0,11 0 0,-205 13 0,1-1 0,0 1 0,-1-1 0,1 0 0,0-1 0,-1 1 0,0-1 0,1 0 0,-1-1 0,0 1 0,0-1 0,0 0 0,0 0 0,-1-1 0,1 1 0,-1-1 0,0 0 0,0 0 0,0 0 0,-1-1 0,1 0 0,-1 1 0,0-1 0,2-6 0,5-12 0,0 0 0,-2-1 0,-1 0 0,6-30 0,-5 18 0,4-20 0,-3 0 0,4-91 0,-14-117 0,-2 100 0,3 140 0,-2 0 0,0-1 0,-2 1 0,0 0 0,-2 1 0,-1-1 0,0 1 0,-2 1 0,-1-1 0,0 2 0,-15-23 0,-18-34 0,18 30 0,-36-51 0,50 84 0,-1 0 0,-1 0 0,0 1 0,-1 1 0,0 0 0,-1 1 0,-18-10 0,-24-11 0,-2 4 0,0 2 0,-2 2 0,-1 4 0,-1 2 0,-129-22 0,31 21 0,-265 0 0,392 19 0,-214 5 0,195 0 0,1 2 0,-86 21 0,-149 65 0,-30 9 0,242-78 0,-129 59 0,184-73 0,0 1 0,1 1 0,1 1 0,0 0 0,0 1 0,-23 24 0,33-29 0,0 1 0,1 0 0,0 0 0,0 1 0,1 0 0,0 0 0,0 1 0,2 0 0,-1 0 0,1 0 0,1 0 0,0 1 0,-2 17 0,2 5 0,2 1 0,1-1 0,2 0 0,2 0 0,14 60 0,-3-38 0,3-1 0,40 84 0,-41-101 0,-4-7 0,2-1 0,1 0 0,1-1 0,1-1 0,32 38 0,7-5 0,3-2 0,2-3 0,90 62 0,-90-74 0,-28-19 0,52 29 0,-73-47 0,0 0 0,1-2 0,0 0 0,0 0 0,0-1 0,1-1 0,26 3 0,136 20-1365,-156-25-5461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4T11:26:46.8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24575,'3'2'0,"1"0"0,-1 1 0,0-1 0,0 1 0,-1 0 0,1 0 0,0 0 0,-1 0 0,0 0 0,0 0 0,0 1 0,2 3 0,6 8 0,1-2 0,1 0 0,23 17 0,-23-21 0,-1 1 0,0 0 0,10 14 0,-17-19 0,-1 0 0,0 0 0,0 0 0,0 0 0,-1 0 0,0 1 0,0 0 0,0-1 0,-1 1 0,0 0 0,1 9 0,0 6 0,-1-1 0,-1 1 0,-1-1 0,-1 1 0,-1-1 0,-1 0 0,0 0 0,-1 0 0,-2-1 0,0 1 0,-1-2 0,0 1 0,-20 30 0,22-40 0,0-2 0,2 1 0,-1-1 0,1 1 0,0 0 0,0 0 0,-3 14 0,6-19 0,1 0 0,0 1 0,0-1 0,0 0 0,1 0 0,-1 0 0,1 0 0,-1 0 0,1 1 0,0-1 0,0 0 0,1-1 0,-1 1 0,0 0 0,1 0 0,0 0 0,0-1 0,0 1 0,0-1 0,0 0 0,0 1 0,4 1 0,19 19 0,-17-16 0,0-1 0,0 2 0,0-1 0,-1 1 0,0 1 0,11 17 0,-17-23 0,0-1 0,-1 1 0,1 0 0,0-1 0,-1 1 0,1 0 0,-1 0 0,0 0 0,0 0 0,0-1 0,-1 1 0,1 0 0,-1 0 0,1 0 0,-1-1 0,0 1 0,0 0 0,0-1 0,0 1 0,0-1 0,-1 1 0,1-1 0,-1 0 0,0 1 0,0-1 0,0 0 0,0 0 0,0 0 0,0-1 0,0 1 0,-5 2 0,-38 27-1365,27-19-5461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4T11:26:41.7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720 60 24575,'-3'-1'0,"-1"0"0,1 0 0,-1-1 0,1 1 0,0-1 0,0 0 0,0 0 0,0 0 0,-4-3 0,-13-8 0,7 7 0,-1 1 0,-1 1 0,1 0 0,0 1 0,-1 1 0,-25-2 0,-95 7 0,55 0 0,55-3 0,11-1 0,-1 1 0,0 1 0,-22 4 0,31-3 0,0-1 0,1 1 0,-1 0 0,1 1 0,0 0 0,-1-1 0,1 2 0,1-1 0,-1 0 0,0 1 0,1 0 0,-6 6 0,-8 12 0,0 1 0,2 0 0,0 1 0,2 1 0,0 0 0,2 1 0,-11 35 0,17-33 0,2 0 0,1 0 0,2 0 0,0 0 0,2 0 0,4 30 0,-3-51 0,0 0 0,0 0 0,0 0 0,1 0 0,0-1 0,1 1 0,-1-1 0,1 0 0,0 0 0,1 0 0,-1-1 0,1 1 0,0-1 0,1 0 0,-1-1 0,1 1 0,0-1 0,0 0 0,0-1 0,1 1 0,-1-1 0,1-1 0,7 3 0,36 6 0,0-3 0,1-2 0,0-2 0,0-2 0,0-3 0,95-13 0,-143 14 0,14-2 0,0-1 0,1 0 0,29-11 0,-40 11 0,-1-1 0,0 1 0,0-1 0,0 0 0,0 0 0,-1-1 0,0 0 0,0 0 0,0 0 0,0 0 0,-1-1 0,6-9 0,9-19 0,0 0 0,-2-2 0,-2 0 0,18-64 0,-14 43-66,-12 37-150,0 0-1,-1-1 1,-1 0-1,-1 0 1,2-30-1,-6 29-6609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9F6BD97691634ABF15B90933A29D06" ma:contentTypeVersion="13" ma:contentTypeDescription="Crée un document." ma:contentTypeScope="" ma:versionID="00581ca52f7363268731b1bbaa4fc9c1">
  <xsd:schema xmlns:xsd="http://www.w3.org/2001/XMLSchema" xmlns:xs="http://www.w3.org/2001/XMLSchema" xmlns:p="http://schemas.microsoft.com/office/2006/metadata/properties" xmlns:ns3="c1a4fa74-f9e6-42b2-bb3f-20c9ff9a6cd6" xmlns:ns4="54e526ca-e866-4d0b-8d82-779daef0e362" targetNamespace="http://schemas.microsoft.com/office/2006/metadata/properties" ma:root="true" ma:fieldsID="568aae0b584271ff7d160d91b8a0761d" ns3:_="" ns4:_="">
    <xsd:import namespace="c1a4fa74-f9e6-42b2-bb3f-20c9ff9a6cd6"/>
    <xsd:import namespace="54e526ca-e866-4d0b-8d82-779daef0e36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4fa74-f9e6-42b2-bb3f-20c9ff9a6c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26ca-e866-4d0b-8d82-779daef0e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F8EF73-6B62-41C2-9219-74EBB65FA0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2E6102-3E45-4D6C-A5BE-31152E8286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58F783-84CE-4F52-8475-2DAAE4C73C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a4fa74-f9e6-42b2-bb3f-20c9ff9a6cd6"/>
    <ds:schemaRef ds:uri="54e526ca-e866-4d0b-8d82-779daef0e3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1DAEAB-906F-4FBC-9C9C-BEFBF31D5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PR3-Modèle Support Pédagogique.dotx</Template>
  <TotalTime>0</TotalTime>
  <Pages>5</Pages>
  <Words>412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CFAI-Centre</Company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Stéphane JAUBERT</dc:creator>
  <cp:lastModifiedBy>Stéphane JAUBERT</cp:lastModifiedBy>
  <cp:revision>2</cp:revision>
  <dcterms:created xsi:type="dcterms:W3CDTF">2024-11-08T11:32:00Z</dcterms:created>
  <dcterms:modified xsi:type="dcterms:W3CDTF">2024-11-08T11:32:00Z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0x010100959F6BD97691634ABF15B90933A29D06</vt:lpwstr>
  </property>
</Properties>
</file>